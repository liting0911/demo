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CDB" w:rsidRDefault="00015CDB" w:rsidP="00015CDB">
      <w:pPr>
        <w:pStyle w:val="1"/>
        <w:numPr>
          <w:ilvl w:val="0"/>
          <w:numId w:val="1"/>
        </w:numPr>
      </w:pPr>
      <w:bookmarkStart w:id="0" w:name="_Toc523950959"/>
      <w:r>
        <w:rPr>
          <w:rFonts w:hint="eastAsia"/>
        </w:rPr>
        <w:t>文档综述</w:t>
      </w:r>
      <w:bookmarkEnd w:id="0"/>
    </w:p>
    <w:p w:rsidR="00015CDB" w:rsidRDefault="00015CDB" w:rsidP="00015CD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版本</w:t>
      </w:r>
      <w:r>
        <w:t>修订记录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15CDB" w:rsidTr="001B2DCA">
        <w:trPr>
          <w:jc w:val="center"/>
        </w:trPr>
        <w:tc>
          <w:tcPr>
            <w:tcW w:w="2765" w:type="dxa"/>
            <w:shd w:val="clear" w:color="auto" w:fill="A8D08D" w:themeFill="accent6" w:themeFillTint="99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修订</w:t>
            </w:r>
            <w:r>
              <w:t>时间</w:t>
            </w:r>
          </w:p>
        </w:tc>
        <w:tc>
          <w:tcPr>
            <w:tcW w:w="2765" w:type="dxa"/>
            <w:shd w:val="clear" w:color="auto" w:fill="A8D08D" w:themeFill="accent6" w:themeFillTint="99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2766" w:type="dxa"/>
            <w:shd w:val="clear" w:color="auto" w:fill="A8D08D" w:themeFill="accent6" w:themeFillTint="99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修订人</w:t>
            </w:r>
          </w:p>
        </w:tc>
      </w:tr>
      <w:tr w:rsidR="00015CDB" w:rsidTr="001B2DCA">
        <w:trPr>
          <w:jc w:val="center"/>
        </w:trPr>
        <w:tc>
          <w:tcPr>
            <w:tcW w:w="2765" w:type="dxa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2018-</w:t>
            </w:r>
            <w:r>
              <w:t>09-</w:t>
            </w:r>
            <w:r w:rsidR="00EF5717">
              <w:rPr>
                <w:rFonts w:hint="eastAsia"/>
              </w:rPr>
              <w:t>13</w:t>
            </w:r>
          </w:p>
        </w:tc>
        <w:tc>
          <w:tcPr>
            <w:tcW w:w="2765" w:type="dxa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初始化</w:t>
            </w:r>
          </w:p>
        </w:tc>
        <w:tc>
          <w:tcPr>
            <w:tcW w:w="2766" w:type="dxa"/>
            <w:vAlign w:val="center"/>
          </w:tcPr>
          <w:p w:rsidR="00015CDB" w:rsidRDefault="00015CDB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ina.Li</w:t>
            </w:r>
          </w:p>
        </w:tc>
      </w:tr>
      <w:tr w:rsidR="00015CDB" w:rsidTr="001B2DCA">
        <w:trPr>
          <w:jc w:val="center"/>
        </w:trPr>
        <w:tc>
          <w:tcPr>
            <w:tcW w:w="2765" w:type="dxa"/>
            <w:vAlign w:val="center"/>
          </w:tcPr>
          <w:p w:rsidR="00015CDB" w:rsidRDefault="00B9137D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2018</w:t>
            </w:r>
            <w:r>
              <w:t>-09-15</w:t>
            </w:r>
          </w:p>
        </w:tc>
        <w:tc>
          <w:tcPr>
            <w:tcW w:w="2765" w:type="dxa"/>
            <w:vAlign w:val="center"/>
          </w:tcPr>
          <w:p w:rsidR="00015CDB" w:rsidRDefault="00B9137D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“蓝牙”功能</w:t>
            </w:r>
          </w:p>
        </w:tc>
        <w:tc>
          <w:tcPr>
            <w:tcW w:w="2766" w:type="dxa"/>
            <w:vAlign w:val="center"/>
          </w:tcPr>
          <w:p w:rsidR="00015CDB" w:rsidRDefault="00B9137D" w:rsidP="001B2DC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t>ina.Li</w:t>
            </w:r>
          </w:p>
        </w:tc>
      </w:tr>
      <w:tr w:rsidR="004E18F3" w:rsidTr="001B2DCA">
        <w:trPr>
          <w:jc w:val="center"/>
        </w:trPr>
        <w:tc>
          <w:tcPr>
            <w:tcW w:w="2765" w:type="dxa"/>
            <w:vAlign w:val="center"/>
          </w:tcPr>
          <w:p w:rsidR="004E18F3" w:rsidRDefault="004E18F3" w:rsidP="001B2DCA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</w:t>
            </w:r>
            <w:r>
              <w:t>-09-15</w:t>
            </w:r>
          </w:p>
        </w:tc>
        <w:tc>
          <w:tcPr>
            <w:tcW w:w="2765" w:type="dxa"/>
            <w:vAlign w:val="center"/>
          </w:tcPr>
          <w:p w:rsidR="004E18F3" w:rsidRDefault="004E18F3" w:rsidP="001B2DCA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“语音</w:t>
            </w:r>
            <w:r>
              <w:t>输入</w:t>
            </w:r>
            <w:r>
              <w:rPr>
                <w:rFonts w:hint="eastAsia"/>
              </w:rPr>
              <w:t>”、</w:t>
            </w:r>
            <w:r>
              <w:t>“</w:t>
            </w:r>
            <w:r>
              <w:rPr>
                <w:rFonts w:hint="eastAsia"/>
              </w:rPr>
              <w:t>地图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音乐</w:t>
            </w:r>
            <w:r>
              <w:t>”</w:t>
            </w:r>
          </w:p>
        </w:tc>
        <w:tc>
          <w:tcPr>
            <w:tcW w:w="2766" w:type="dxa"/>
            <w:vAlign w:val="center"/>
          </w:tcPr>
          <w:p w:rsidR="004E18F3" w:rsidRPr="004E18F3" w:rsidRDefault="004E18F3" w:rsidP="001B2DCA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t>Tina.Li</w:t>
            </w:r>
            <w:bookmarkStart w:id="1" w:name="_GoBack"/>
            <w:bookmarkEnd w:id="1"/>
          </w:p>
        </w:tc>
      </w:tr>
    </w:tbl>
    <w:p w:rsidR="00015CDB" w:rsidRDefault="00015CDB" w:rsidP="00015CDB">
      <w:pPr>
        <w:pStyle w:val="a5"/>
        <w:ind w:left="567" w:firstLineChars="0" w:firstLine="0"/>
      </w:pPr>
    </w:p>
    <w:p w:rsidR="00015CDB" w:rsidRDefault="00015CDB" w:rsidP="00015CD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PRD</w:t>
      </w:r>
      <w:r>
        <w:rPr>
          <w:rFonts w:hint="eastAsia"/>
        </w:rPr>
        <w:t>输出</w:t>
      </w:r>
      <w:r>
        <w:t>环境</w:t>
      </w:r>
    </w:p>
    <w:tbl>
      <w:tblPr>
        <w:tblStyle w:val="a6"/>
        <w:tblW w:w="0" w:type="auto"/>
        <w:tblInd w:w="567" w:type="dxa"/>
        <w:tblLook w:val="04A0" w:firstRow="1" w:lastRow="0" w:firstColumn="1" w:lastColumn="0" w:noHBand="0" w:noVBand="1"/>
      </w:tblPr>
      <w:tblGrid>
        <w:gridCol w:w="1271"/>
        <w:gridCol w:w="6458"/>
      </w:tblGrid>
      <w:tr w:rsidR="00015CDB" w:rsidTr="001B2DCA">
        <w:tc>
          <w:tcPr>
            <w:tcW w:w="1271" w:type="dxa"/>
          </w:tcPr>
          <w:p w:rsidR="00015CDB" w:rsidRDefault="00015CDB" w:rsidP="001B2DCA">
            <w:pPr>
              <w:pStyle w:val="a5"/>
              <w:ind w:firstLineChars="0" w:firstLine="0"/>
            </w:pPr>
            <w:r>
              <w:rPr>
                <w:rFonts w:hint="eastAsia"/>
              </w:rPr>
              <w:t>文档</w:t>
            </w:r>
            <w:r>
              <w:t>名称</w:t>
            </w:r>
          </w:p>
        </w:tc>
        <w:tc>
          <w:tcPr>
            <w:tcW w:w="6458" w:type="dxa"/>
          </w:tcPr>
          <w:p w:rsidR="00015CDB" w:rsidRDefault="00015CDB" w:rsidP="001B2DCA">
            <w:pPr>
              <w:pStyle w:val="a5"/>
              <w:ind w:firstLineChars="0" w:firstLine="0"/>
            </w:pPr>
          </w:p>
        </w:tc>
      </w:tr>
      <w:tr w:rsidR="00015CDB" w:rsidTr="001B2DCA">
        <w:tc>
          <w:tcPr>
            <w:tcW w:w="1271" w:type="dxa"/>
          </w:tcPr>
          <w:p w:rsidR="00015CDB" w:rsidRDefault="00015CDB" w:rsidP="001B2DCA">
            <w:pPr>
              <w:pStyle w:val="a5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6458" w:type="dxa"/>
          </w:tcPr>
          <w:p w:rsidR="00015CDB" w:rsidRDefault="00015CDB" w:rsidP="001B2DCA">
            <w:pPr>
              <w:pStyle w:val="a5"/>
              <w:ind w:firstLineChars="0" w:firstLine="0"/>
            </w:pPr>
          </w:p>
        </w:tc>
      </w:tr>
      <w:tr w:rsidR="00015CDB" w:rsidTr="001B2DCA">
        <w:tc>
          <w:tcPr>
            <w:tcW w:w="1271" w:type="dxa"/>
          </w:tcPr>
          <w:p w:rsidR="00015CDB" w:rsidRDefault="00015CDB" w:rsidP="001B2DCA">
            <w:pPr>
              <w:pStyle w:val="a5"/>
              <w:ind w:firstLineChars="0" w:firstLine="0"/>
            </w:pPr>
            <w:r>
              <w:rPr>
                <w:rFonts w:hint="eastAsia"/>
              </w:rPr>
              <w:t>体验</w:t>
            </w:r>
            <w:r>
              <w:t>环境</w:t>
            </w:r>
          </w:p>
        </w:tc>
        <w:tc>
          <w:tcPr>
            <w:tcW w:w="6458" w:type="dxa"/>
          </w:tcPr>
          <w:p w:rsidR="00015CDB" w:rsidRDefault="00015CDB" w:rsidP="001B2DCA">
            <w:pPr>
              <w:pStyle w:val="a5"/>
              <w:ind w:firstLineChars="0" w:firstLine="0"/>
            </w:pPr>
          </w:p>
        </w:tc>
      </w:tr>
      <w:tr w:rsidR="00015CDB" w:rsidTr="001B2DCA">
        <w:tc>
          <w:tcPr>
            <w:tcW w:w="1271" w:type="dxa"/>
          </w:tcPr>
          <w:p w:rsidR="00015CDB" w:rsidRDefault="00015CDB" w:rsidP="001B2DCA">
            <w:pPr>
              <w:pStyle w:val="a5"/>
              <w:ind w:firstLineChars="0" w:firstLine="0"/>
            </w:pPr>
            <w:r>
              <w:rPr>
                <w:rFonts w:hint="eastAsia"/>
              </w:rPr>
              <w:t>撰写</w:t>
            </w:r>
            <w:r>
              <w:t>时间</w:t>
            </w:r>
          </w:p>
        </w:tc>
        <w:tc>
          <w:tcPr>
            <w:tcW w:w="6458" w:type="dxa"/>
          </w:tcPr>
          <w:p w:rsidR="00015CDB" w:rsidRDefault="00015CDB" w:rsidP="001B2DCA">
            <w:pPr>
              <w:pStyle w:val="a5"/>
              <w:ind w:firstLineChars="0" w:firstLine="0"/>
            </w:pPr>
          </w:p>
        </w:tc>
      </w:tr>
      <w:tr w:rsidR="00015CDB" w:rsidTr="001B2DCA">
        <w:tc>
          <w:tcPr>
            <w:tcW w:w="1271" w:type="dxa"/>
          </w:tcPr>
          <w:p w:rsidR="00015CDB" w:rsidRDefault="00015CDB" w:rsidP="001B2DCA">
            <w:pPr>
              <w:pStyle w:val="a5"/>
              <w:ind w:firstLineChars="0" w:firstLine="0"/>
            </w:pPr>
            <w:r>
              <w:rPr>
                <w:rFonts w:hint="eastAsia"/>
              </w:rPr>
              <w:t>撰写人</w:t>
            </w:r>
          </w:p>
        </w:tc>
        <w:tc>
          <w:tcPr>
            <w:tcW w:w="6458" w:type="dxa"/>
          </w:tcPr>
          <w:p w:rsidR="00015CDB" w:rsidRDefault="00015CDB" w:rsidP="001B2DCA">
            <w:pPr>
              <w:pStyle w:val="a5"/>
              <w:ind w:firstLineChars="0" w:firstLine="0"/>
            </w:pPr>
          </w:p>
        </w:tc>
      </w:tr>
    </w:tbl>
    <w:p w:rsidR="00015CDB" w:rsidRDefault="00015CDB" w:rsidP="00015CDB">
      <w:pPr>
        <w:pStyle w:val="a5"/>
        <w:ind w:left="567" w:firstLineChars="0" w:firstLine="0"/>
      </w:pPr>
    </w:p>
    <w:p w:rsidR="00015CDB" w:rsidRDefault="00015CDB" w:rsidP="00015CD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产品</w:t>
      </w:r>
      <w:r>
        <w:t>介绍</w:t>
      </w:r>
    </w:p>
    <w:p w:rsidR="00015CDB" w:rsidRDefault="00015CDB" w:rsidP="00015CDB">
      <w:pPr>
        <w:pStyle w:val="1"/>
        <w:numPr>
          <w:ilvl w:val="0"/>
          <w:numId w:val="1"/>
        </w:numPr>
      </w:pPr>
      <w:bookmarkStart w:id="2" w:name="_Toc523950960"/>
      <w:r>
        <w:rPr>
          <w:rFonts w:hint="eastAsia"/>
        </w:rPr>
        <w:t>产品</w:t>
      </w:r>
      <w:r>
        <w:t>结构</w:t>
      </w:r>
      <w:bookmarkEnd w:id="2"/>
    </w:p>
    <w:p w:rsidR="00015CDB" w:rsidRPr="00DF2B96" w:rsidRDefault="00015CDB" w:rsidP="00015CDB">
      <w:pPr>
        <w:pStyle w:val="a5"/>
        <w:numPr>
          <w:ilvl w:val="0"/>
          <w:numId w:val="3"/>
        </w:numPr>
        <w:ind w:firstLineChars="0"/>
        <w:rPr>
          <w:vanish/>
        </w:rPr>
      </w:pPr>
    </w:p>
    <w:p w:rsidR="00015CDB" w:rsidRPr="00DF2B96" w:rsidRDefault="00015CDB" w:rsidP="00015CDB">
      <w:pPr>
        <w:pStyle w:val="a5"/>
        <w:numPr>
          <w:ilvl w:val="0"/>
          <w:numId w:val="3"/>
        </w:numPr>
        <w:ind w:firstLineChars="0"/>
        <w:rPr>
          <w:vanish/>
        </w:rPr>
      </w:pPr>
    </w:p>
    <w:p w:rsidR="00015CDB" w:rsidRDefault="00015CDB" w:rsidP="00015CDB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产品</w:t>
      </w:r>
      <w:r>
        <w:t>功能结构图</w:t>
      </w:r>
    </w:p>
    <w:p w:rsidR="00EF5717" w:rsidRDefault="00EF5717" w:rsidP="007E1A66">
      <w:pPr>
        <w:pStyle w:val="a5"/>
        <w:numPr>
          <w:ilvl w:val="2"/>
          <w:numId w:val="3"/>
        </w:numPr>
        <w:ind w:firstLineChars="0"/>
      </w:pPr>
      <w:r>
        <w:rPr>
          <w:rFonts w:hint="eastAsia"/>
        </w:rPr>
        <w:t>主界面效果</w:t>
      </w:r>
      <w:r>
        <w:t>图</w:t>
      </w:r>
    </w:p>
    <w:p w:rsidR="00EF5717" w:rsidRDefault="00EF5717" w:rsidP="00EF5717">
      <w:pPr>
        <w:pStyle w:val="a5"/>
        <w:ind w:left="567" w:firstLineChars="0" w:firstLine="0"/>
      </w:pPr>
      <w:r>
        <w:rPr>
          <w:noProof/>
        </w:rPr>
        <mc:AlternateContent>
          <mc:Choice Requires="wpc">
            <w:drawing>
              <wp:inline distT="0" distB="0" distL="0" distR="0">
                <wp:extent cx="5274310" cy="2915677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文本框 5"/>
                        <wps:cNvSpPr txBox="1"/>
                        <wps:spPr>
                          <a:xfrm>
                            <a:off x="962167" y="2381535"/>
                            <a:ext cx="1105469" cy="279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717" w:rsidRPr="00EF5717" w:rsidRDefault="00EF5717">
                              <w:pPr>
                                <w:rPr>
                                  <w:b/>
                                </w:rPr>
                              </w:pPr>
                              <w:r w:rsidRPr="00EF5717">
                                <w:rPr>
                                  <w:rFonts w:hint="eastAsia"/>
                                  <w:b/>
                                </w:rPr>
                                <w:t>虚拟</w:t>
                              </w:r>
                              <w:r w:rsidRPr="00EF5717">
                                <w:rPr>
                                  <w:b/>
                                </w:rPr>
                                <w:t>按键区域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892" cy="2305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肘形连接符 4"/>
                        <wps:cNvCnPr/>
                        <wps:spPr>
                          <a:xfrm>
                            <a:off x="211540" y="2224585"/>
                            <a:ext cx="716507" cy="307075"/>
                          </a:xfrm>
                          <a:prstGeom prst="bentConnector3">
                            <a:avLst>
                              <a:gd name="adj1" fmla="val 4286"/>
                            </a:avLst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接箭头连接符 7"/>
                        <wps:cNvCnPr/>
                        <wps:spPr>
                          <a:xfrm>
                            <a:off x="4060209" y="2122227"/>
                            <a:ext cx="0" cy="46402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3725838" y="2565779"/>
                            <a:ext cx="1180531" cy="313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1A66" w:rsidRPr="007E1A66" w:rsidRDefault="007E1A66">
                              <w:pPr>
                                <w:rPr>
                                  <w:b/>
                                </w:rPr>
                              </w:pPr>
                              <w:r w:rsidRPr="007E1A66">
                                <w:rPr>
                                  <w:rFonts w:hint="eastAsia"/>
                                  <w:b/>
                                </w:rPr>
                                <w:t>应用</w:t>
                              </w:r>
                              <w:r w:rsidRPr="007E1A66">
                                <w:rPr>
                                  <w:b/>
                                </w:rPr>
                                <w:t>视窗区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15.3pt;height:229.6pt;mso-position-horizontal-relative:char;mso-position-vertical-relative:line" coordsize="52743,29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915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" o:spid="_x0000_s1028" type="#_x0000_t202" style="position:absolute;left:9621;top:23815;width:11055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EF5717" w:rsidRPr="00EF5717" w:rsidRDefault="00EF5717">
                        <w:pPr>
                          <w:rPr>
                            <w:b/>
                          </w:rPr>
                        </w:pPr>
                        <w:r w:rsidRPr="00EF5717">
                          <w:rPr>
                            <w:rFonts w:hint="eastAsia"/>
                            <w:b/>
                          </w:rPr>
                          <w:t>虚拟</w:t>
                        </w:r>
                        <w:r w:rsidRPr="00EF5717">
                          <w:rPr>
                            <w:b/>
                          </w:rPr>
                          <w:t>按键区域</w:t>
                        </w:r>
                      </w:p>
                    </w:txbxContent>
                  </v:textbox>
                </v:shape>
                <v:shape id="图片 6" o:spid="_x0000_s1029" type="#_x0000_t75" style="position:absolute;width:47698;height:2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9t8nEAAAA2gAAAA8AAABkcnMvZG93bnJldi54bWxEj0FrwkAUhO8F/8PyBG91o4dUUtcghkKp&#10;p6ot9PbIPpMl2bchuzXRX98tCB6HmfmGWeejbcWFem8cK1jMExDEpdOGKwWn49vzCoQPyBpbx6Tg&#10;Sh7yzeRpjZl2A3/S5RAqESHsM1RQh9BlUvqyJot+7jri6J1dbzFE2VdS9zhEuG3lMklSadFwXKix&#10;o11NZXP4tQq0NNflfvXSNN+3vSmb4vjz8VUoNZuO21cQgcbwCN/b71pBCv9X4g2Qm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9t8nEAAAA2gAAAA8AAAAAAAAAAAAAAAAA&#10;nwIAAGRycy9kb3ducmV2LnhtbFBLBQYAAAAABAAEAPcAAACQAwAAAAA=&#10;">
                  <v:imagedata r:id="rId8" o:title=""/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4" o:spid="_x0000_s1030" type="#_x0000_t34" style="position:absolute;left:2115;top:22245;width:7165;height:307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wOKr4AAADaAAAADwAAAGRycy9kb3ducmV2LnhtbESPzQrCMBCE74LvEFbwpqkiKtUoogge&#10;PPhH8bg0a1tsNqWJWt/eCILHYWa+YebLxpTiSbUrLCsY9CMQxKnVBWcKLudtbwrCeWSNpWVS8CYH&#10;y0W7NcdY2xcf6XnymQgQdjEqyL2vYildmpNB17cVcfButjbog6wzqWt8Bbgp5TCKxtJgwWEhx4rW&#10;OaX308MoSMdHLN57uiTXZJtsDqwHk4lWqttpVjMQnhr/D//aO61gBN8r4QbIx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vA4qvgAAANoAAAAPAAAAAAAAAAAAAAAAAKEC&#10;AABkcnMvZG93bnJldi54bWxQSwUGAAAAAAQABAD5AAAAjAMAAAAA&#10;" adj="926" strokecolor="black [3213]" strokeweight="2.2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31" type="#_x0000_t32" style="position:absolute;left:40602;top:21222;width:0;height:46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5OX8MAAADaAAAADwAAAGRycy9kb3ducmV2LnhtbESPQWvCQBSE74X+h+UVvNVNhVqNWaUE&#10;BEFpqRa8PrLPJCT7Nu5uY/z3XUHwOMzMN0y2GkwrenK+tqzgbZyAIC6srrlU8HtYv85A+ICssbVM&#10;Cq7kYbV8fsow1fbCP9TvQykihH2KCqoQulRKX1Rk0I9tRxy9k3UGQ5SulNrhJcJNKydJMpUGa44L&#10;FXaUV1Q0+z+jYLPjd3f4Pk9dOdvOj1993k6aXKnRy/C5ABFoCI/wvb3RCj7gdiXe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uTl/DAAAA2gAAAA8AAAAAAAAAAAAA&#10;AAAAoQIAAGRycy9kb3ducmV2LnhtbFBLBQYAAAAABAAEAPkAAACRAwAAAAA=&#10;" strokecolor="black [3213]" strokeweight="2.25pt">
                  <v:stroke endarrow="block" joinstyle="miter"/>
                </v:shape>
                <v:shape id="文本框 8" o:spid="_x0000_s1032" type="#_x0000_t202" style="position:absolute;left:37258;top:25657;width:11805;height:3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7E1A66" w:rsidRPr="007E1A66" w:rsidRDefault="007E1A66">
                        <w:pPr>
                          <w:rPr>
                            <w:b/>
                          </w:rPr>
                        </w:pPr>
                        <w:r w:rsidRPr="007E1A66">
                          <w:rPr>
                            <w:rFonts w:hint="eastAsia"/>
                            <w:b/>
                          </w:rPr>
                          <w:t>应用</w:t>
                        </w:r>
                        <w:r w:rsidRPr="007E1A66">
                          <w:rPr>
                            <w:b/>
                          </w:rPr>
                          <w:t>视窗区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5717" w:rsidRDefault="007E1A66" w:rsidP="00EF5717">
      <w:pPr>
        <w:pStyle w:val="a5"/>
        <w:ind w:left="567" w:firstLineChars="0" w:firstLine="0"/>
      </w:pPr>
      <w:r>
        <w:rPr>
          <w:rFonts w:hint="eastAsia"/>
        </w:rPr>
        <w:t>说明</w:t>
      </w:r>
      <w:r>
        <w:t>：</w:t>
      </w:r>
    </w:p>
    <w:p w:rsidR="007E1A66" w:rsidRDefault="007E1A66" w:rsidP="007E1A66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虚拟按键</w:t>
      </w:r>
      <w:r>
        <w:t>区</w:t>
      </w:r>
    </w:p>
    <w:p w:rsidR="007E1A66" w:rsidRDefault="007E1A66" w:rsidP="007E1A6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显示</w:t>
      </w:r>
      <w:r>
        <w:t>图标：网络模式及强度、蓝牙状态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状态</w:t>
      </w:r>
      <w:r>
        <w:t>及强度、</w:t>
      </w:r>
      <w:r>
        <w:rPr>
          <w:rFonts w:hint="eastAsia"/>
        </w:rPr>
        <w:t>GPS</w:t>
      </w:r>
      <w:r>
        <w:rPr>
          <w:rFonts w:hint="eastAsia"/>
        </w:rPr>
        <w:t>状态</w:t>
      </w:r>
    </w:p>
    <w:p w:rsidR="007E1A66" w:rsidRDefault="007E1A66" w:rsidP="007E1A6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操作</w:t>
      </w:r>
      <w:r>
        <w:t>图标：</w:t>
      </w:r>
      <w:r>
        <w:rPr>
          <w:rFonts w:hint="eastAsia"/>
        </w:rPr>
        <w:t>前后</w:t>
      </w:r>
      <w:r>
        <w:t>录像切换、蓝牙</w:t>
      </w:r>
      <w:r>
        <w:rPr>
          <w:rFonts w:hint="eastAsia"/>
        </w:rPr>
        <w:t>拨号</w:t>
      </w:r>
      <w:r>
        <w:t>、语音输入、返回</w:t>
      </w:r>
      <w:r>
        <w:rPr>
          <w:rFonts w:hint="eastAsia"/>
        </w:rPr>
        <w:t>。</w:t>
      </w:r>
    </w:p>
    <w:p w:rsidR="007E1A66" w:rsidRDefault="007E1A66" w:rsidP="007E1A66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应用</w:t>
      </w:r>
      <w:r>
        <w:t>视窗区</w:t>
      </w:r>
    </w:p>
    <w:p w:rsidR="007E1A66" w:rsidRDefault="007E1A66" w:rsidP="007E1A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显示</w:t>
      </w:r>
      <w:r>
        <w:t>图标：</w:t>
      </w:r>
      <w:r>
        <w:rPr>
          <w:rFonts w:hint="eastAsia"/>
        </w:rPr>
        <w:t>行车</w:t>
      </w:r>
      <w:r>
        <w:t>记录预览、运营商名称或</w:t>
      </w:r>
      <w:r>
        <w:rPr>
          <w:rFonts w:hint="eastAsia"/>
        </w:rPr>
        <w:t>SIM</w:t>
      </w:r>
      <w:r>
        <w:rPr>
          <w:rFonts w:hint="eastAsia"/>
        </w:rPr>
        <w:t>安装</w:t>
      </w:r>
      <w:r>
        <w:t>状态、时间、日期。</w:t>
      </w:r>
    </w:p>
    <w:p w:rsidR="007E1A66" w:rsidRDefault="007E1A66" w:rsidP="007E1A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操作</w:t>
      </w:r>
      <w:r>
        <w:t>图标：新添加拍照、录像状态、</w:t>
      </w:r>
      <w:r>
        <w:rPr>
          <w:rFonts w:hint="eastAsia"/>
        </w:rPr>
        <w:t>录像声音</w:t>
      </w:r>
      <w:r>
        <w:t>、导航、音乐、设置、云</w:t>
      </w:r>
    </w:p>
    <w:p w:rsidR="007E1A66" w:rsidRPr="007E1A66" w:rsidRDefault="007E1A66" w:rsidP="007E1A66">
      <w:pPr>
        <w:pStyle w:val="a5"/>
        <w:numPr>
          <w:ilvl w:val="0"/>
          <w:numId w:val="10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0"/>
          <w:numId w:val="10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1"/>
          <w:numId w:val="10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2"/>
          <w:numId w:val="10"/>
        </w:numPr>
        <w:ind w:firstLineChars="0"/>
        <w:rPr>
          <w:vanish/>
        </w:rPr>
      </w:pPr>
    </w:p>
    <w:p w:rsidR="007E1A66" w:rsidRDefault="007E1A66" w:rsidP="007E1A66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子菜单</w:t>
      </w:r>
      <w:r>
        <w:t>说明</w:t>
      </w:r>
    </w:p>
    <w:p w:rsidR="007E1A66" w:rsidRDefault="007E1A66" w:rsidP="007E1A66">
      <w:pPr>
        <w:pStyle w:val="a5"/>
        <w:ind w:left="850" w:firstLineChars="0" w:firstLine="0"/>
      </w:pPr>
      <w:r>
        <w:rPr>
          <w:rFonts w:hint="eastAsia"/>
          <w:noProof/>
        </w:rPr>
        <w:drawing>
          <wp:inline distT="0" distB="0" distL="0" distR="0">
            <wp:extent cx="2523698" cy="216317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虚拟菜单框架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05" cy="21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66" w:rsidRDefault="007E1A66" w:rsidP="007E1A66">
      <w:pPr>
        <w:pStyle w:val="a5"/>
        <w:ind w:left="850" w:firstLineChars="0" w:firstLine="0"/>
      </w:pPr>
    </w:p>
    <w:p w:rsidR="007E1A66" w:rsidRDefault="007E1A66" w:rsidP="007E1A66">
      <w:pPr>
        <w:pStyle w:val="a5"/>
        <w:ind w:left="850" w:firstLineChars="0" w:firstLine="0"/>
      </w:pPr>
      <w:r>
        <w:rPr>
          <w:rFonts w:hint="eastAsia"/>
          <w:noProof/>
        </w:rPr>
        <w:drawing>
          <wp:inline distT="0" distB="0" distL="0" distR="0">
            <wp:extent cx="2607905" cy="275002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应用视窗框架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94" cy="27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DB" w:rsidRDefault="00015CDB" w:rsidP="00015CDB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产品</w:t>
      </w:r>
      <w:r>
        <w:t>信息结构图</w:t>
      </w:r>
    </w:p>
    <w:p w:rsidR="00015CDB" w:rsidRDefault="00015CDB" w:rsidP="00015CDB">
      <w:pPr>
        <w:pStyle w:val="1"/>
        <w:numPr>
          <w:ilvl w:val="0"/>
          <w:numId w:val="1"/>
        </w:numPr>
      </w:pPr>
      <w:bookmarkStart w:id="3" w:name="_Toc523950961"/>
      <w:r>
        <w:rPr>
          <w:rFonts w:hint="eastAsia"/>
        </w:rPr>
        <w:t>全局</w:t>
      </w:r>
      <w:r>
        <w:t>说明</w:t>
      </w:r>
      <w:bookmarkEnd w:id="3"/>
    </w:p>
    <w:p w:rsidR="00015CDB" w:rsidRPr="00A75720" w:rsidRDefault="00015CDB" w:rsidP="00015CDB">
      <w:pPr>
        <w:pStyle w:val="a5"/>
        <w:numPr>
          <w:ilvl w:val="0"/>
          <w:numId w:val="4"/>
        </w:numPr>
        <w:ind w:firstLineChars="0"/>
        <w:rPr>
          <w:vanish/>
        </w:rPr>
      </w:pPr>
    </w:p>
    <w:p w:rsidR="00015CDB" w:rsidRPr="00A75720" w:rsidRDefault="00015CDB" w:rsidP="00015CDB">
      <w:pPr>
        <w:pStyle w:val="a5"/>
        <w:numPr>
          <w:ilvl w:val="0"/>
          <w:numId w:val="4"/>
        </w:numPr>
        <w:ind w:firstLineChars="0"/>
        <w:rPr>
          <w:vanish/>
        </w:rPr>
      </w:pPr>
    </w:p>
    <w:p w:rsidR="00015CDB" w:rsidRPr="00A75720" w:rsidRDefault="00015CDB" w:rsidP="00015CDB">
      <w:pPr>
        <w:pStyle w:val="a5"/>
        <w:numPr>
          <w:ilvl w:val="0"/>
          <w:numId w:val="4"/>
        </w:numPr>
        <w:ind w:firstLineChars="0"/>
        <w:rPr>
          <w:vanish/>
        </w:rPr>
      </w:pP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功能</w:t>
      </w:r>
      <w:r>
        <w:t>权限</w:t>
      </w: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键盘</w:t>
      </w:r>
      <w:r>
        <w:t>说明</w:t>
      </w: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页面</w:t>
      </w:r>
      <w:r>
        <w:t>内交互</w:t>
      </w: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页面</w:t>
      </w:r>
      <w:r>
        <w:t>异常</w:t>
      </w: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页面</w:t>
      </w:r>
      <w:r>
        <w:t>间切换交互方式</w:t>
      </w:r>
    </w:p>
    <w:p w:rsidR="00015CDB" w:rsidRDefault="00015CDB" w:rsidP="00015CD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更多</w:t>
      </w:r>
      <w:r>
        <w:t>操作</w:t>
      </w:r>
    </w:p>
    <w:p w:rsidR="00015CDB" w:rsidRDefault="00015CDB" w:rsidP="00015CDB">
      <w:pPr>
        <w:pStyle w:val="1"/>
        <w:numPr>
          <w:ilvl w:val="0"/>
          <w:numId w:val="1"/>
        </w:numPr>
      </w:pPr>
      <w:bookmarkStart w:id="4" w:name="_Toc523950962"/>
      <w:r>
        <w:rPr>
          <w:rFonts w:hint="eastAsia"/>
        </w:rPr>
        <w:t>详细</w:t>
      </w:r>
      <w:r>
        <w:t>功能说明</w:t>
      </w:r>
      <w:bookmarkEnd w:id="4"/>
    </w:p>
    <w:p w:rsidR="007E1A66" w:rsidRPr="007E1A66" w:rsidRDefault="007E1A66" w:rsidP="007E1A66">
      <w:pPr>
        <w:pStyle w:val="a5"/>
        <w:numPr>
          <w:ilvl w:val="0"/>
          <w:numId w:val="11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0"/>
          <w:numId w:val="11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0"/>
          <w:numId w:val="11"/>
        </w:numPr>
        <w:ind w:firstLineChars="0"/>
        <w:rPr>
          <w:vanish/>
        </w:rPr>
      </w:pPr>
    </w:p>
    <w:p w:rsidR="007E1A66" w:rsidRPr="007E1A66" w:rsidRDefault="007E1A66" w:rsidP="007E1A66">
      <w:pPr>
        <w:pStyle w:val="a5"/>
        <w:numPr>
          <w:ilvl w:val="0"/>
          <w:numId w:val="11"/>
        </w:numPr>
        <w:ind w:firstLineChars="0"/>
        <w:rPr>
          <w:vanish/>
        </w:rPr>
      </w:pPr>
    </w:p>
    <w:p w:rsidR="007E1A66" w:rsidRDefault="007E1A66" w:rsidP="007E1A6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前后</w:t>
      </w:r>
      <w:r>
        <w:t>录像切换</w:t>
      </w:r>
    </w:p>
    <w:p w:rsidR="007E1A66" w:rsidRDefault="007E1A66" w:rsidP="007E1A66">
      <w:pPr>
        <w:pStyle w:val="a5"/>
        <w:ind w:left="708" w:firstLineChars="0" w:firstLine="0"/>
      </w:pPr>
      <w:r>
        <w:rPr>
          <w:rFonts w:hint="eastAsia"/>
        </w:rPr>
        <w:t>系统默认</w:t>
      </w:r>
      <w:r>
        <w:t>启动前录预览，当点击切换按钮时，检查是否有后录像头，如果有，则切换到后录像</w:t>
      </w:r>
      <w:r>
        <w:rPr>
          <w:rFonts w:hint="eastAsia"/>
        </w:rPr>
        <w:t>预览</w:t>
      </w:r>
      <w:r>
        <w:t>，</w:t>
      </w:r>
      <w:r w:rsidR="00A97DEA">
        <w:rPr>
          <w:rFonts w:hint="eastAsia"/>
        </w:rPr>
        <w:t>此时</w:t>
      </w:r>
      <w:r w:rsidR="00A97DEA">
        <w:t>如果</w:t>
      </w:r>
      <w:r w:rsidR="00A97DEA">
        <w:rPr>
          <w:rFonts w:hint="eastAsia"/>
        </w:rPr>
        <w:t>再</w:t>
      </w:r>
      <w:r w:rsidR="00A97DEA">
        <w:t>点击按钮，则关闭录像预览；</w:t>
      </w:r>
      <w:r>
        <w:t>否则，则关闭录像预览界面</w:t>
      </w:r>
      <w:r w:rsidR="00A97DEA">
        <w:rPr>
          <w:rFonts w:hint="eastAsia"/>
        </w:rPr>
        <w:t>，</w:t>
      </w:r>
      <w:r w:rsidR="00A97DEA">
        <w:t>此时如果再点击按钮，</w:t>
      </w:r>
      <w:r w:rsidR="00A97DEA">
        <w:lastRenderedPageBreak/>
        <w:t>则切换到前</w:t>
      </w:r>
      <w:r w:rsidR="00A97DEA">
        <w:rPr>
          <w:rFonts w:hint="eastAsia"/>
        </w:rPr>
        <w:t>录</w:t>
      </w:r>
      <w:r w:rsidR="00A97DEA">
        <w:t>预览。</w:t>
      </w:r>
    </w:p>
    <w:p w:rsidR="00A97DEA" w:rsidRDefault="00A97DEA" w:rsidP="007E1A66">
      <w:pPr>
        <w:pStyle w:val="a5"/>
        <w:ind w:left="708" w:firstLineChars="0" w:firstLine="0"/>
      </w:pPr>
      <w:r>
        <w:rPr>
          <w:rFonts w:hint="eastAsia"/>
          <w:noProof/>
        </w:rPr>
        <w:drawing>
          <wp:inline distT="0" distB="0" distL="0" distR="0">
            <wp:extent cx="3894889" cy="1153235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录像切换流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012" cy="11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9" w:rsidRDefault="00856AB9" w:rsidP="00856AB9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蓝牙</w:t>
      </w:r>
    </w:p>
    <w:p w:rsidR="00856AB9" w:rsidRDefault="00856AB9" w:rsidP="00856AB9">
      <w:pPr>
        <w:pStyle w:val="a5"/>
        <w:ind w:left="992" w:firstLineChars="0" w:firstLine="0"/>
      </w:pPr>
      <w:r>
        <w:rPr>
          <w:rFonts w:hint="eastAsia"/>
          <w:noProof/>
        </w:rPr>
        <w:drawing>
          <wp:inline distT="0" distB="0" distL="0" distR="0">
            <wp:extent cx="5042848" cy="259969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蓝牙功能界面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1" b="19052"/>
                    <a:stretch/>
                  </pic:blipFill>
                  <pic:spPr bwMode="auto">
                    <a:xfrm>
                      <a:off x="0" y="0"/>
                      <a:ext cx="5043253" cy="259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B9" w:rsidRDefault="00856AB9" w:rsidP="00856AB9">
      <w:pPr>
        <w:pStyle w:val="a5"/>
        <w:ind w:left="992" w:firstLineChars="0" w:firstLine="0"/>
      </w:pPr>
      <w:r>
        <w:rPr>
          <w:rFonts w:hint="eastAsia"/>
        </w:rPr>
        <w:t>蓝牙模块主要</w:t>
      </w:r>
      <w:r>
        <w:t>有几个功能：通讯录、通话记录、蓝牙配对。</w:t>
      </w:r>
    </w:p>
    <w:p w:rsidR="00856AB9" w:rsidRDefault="00856AB9" w:rsidP="00856AB9">
      <w:pPr>
        <w:pStyle w:val="a5"/>
        <w:ind w:left="992" w:firstLineChars="0" w:firstLine="0"/>
      </w:pPr>
      <w:r>
        <w:t>当</w:t>
      </w:r>
      <w:r>
        <w:rPr>
          <w:rFonts w:hint="eastAsia"/>
        </w:rPr>
        <w:t>打开</w:t>
      </w:r>
      <w:r>
        <w:t>蓝牙时，自动搜索可用设备，选择配对设备对</w:t>
      </w:r>
      <w:r>
        <w:rPr>
          <w:rFonts w:hint="eastAsia"/>
        </w:rPr>
        <w:t>行</w:t>
      </w:r>
      <w:r>
        <w:t>配对，如果配对成功，则导入设备通讯录和通话记录。</w:t>
      </w:r>
    </w:p>
    <w:p w:rsidR="00856AB9" w:rsidRDefault="00856AB9" w:rsidP="00856AB9">
      <w:pPr>
        <w:pStyle w:val="a5"/>
        <w:ind w:left="992" w:firstLineChars="0" w:firstLine="0"/>
      </w:pPr>
      <w:r>
        <w:rPr>
          <w:rFonts w:hint="eastAsia"/>
        </w:rPr>
        <w:t>当点击</w:t>
      </w:r>
      <w:r>
        <w:t>通讯录时，显示所有联系人电话和信息。</w:t>
      </w:r>
    </w:p>
    <w:p w:rsidR="00856AB9" w:rsidRDefault="00856AB9" w:rsidP="00856AB9">
      <w:pPr>
        <w:pStyle w:val="a5"/>
        <w:ind w:left="992" w:firstLineChars="0" w:firstLine="0"/>
      </w:pPr>
      <w:r>
        <w:rPr>
          <w:rFonts w:hint="eastAsia"/>
        </w:rPr>
        <w:t>当</w:t>
      </w:r>
      <w:r>
        <w:t>点击通话记录</w:t>
      </w:r>
      <w:r>
        <w:rPr>
          <w:rFonts w:hint="eastAsia"/>
        </w:rPr>
        <w:t>时</w:t>
      </w:r>
      <w:r>
        <w:t>，显示所有通话记录。</w:t>
      </w:r>
    </w:p>
    <w:p w:rsidR="00B81BBC" w:rsidRDefault="00B81BBC" w:rsidP="00856AB9">
      <w:pPr>
        <w:pStyle w:val="a5"/>
        <w:ind w:left="992" w:firstLineChars="0" w:firstLine="0"/>
      </w:pPr>
    </w:p>
    <w:p w:rsidR="00B81BBC" w:rsidRDefault="00B81BBC" w:rsidP="00856AB9">
      <w:pPr>
        <w:pStyle w:val="a5"/>
        <w:ind w:left="992" w:firstLineChars="0" w:firstLine="0"/>
      </w:pPr>
      <w:r>
        <w:rPr>
          <w:rFonts w:hint="eastAsia"/>
        </w:rPr>
        <w:t>配对</w:t>
      </w:r>
      <w:r>
        <w:t>时，</w:t>
      </w:r>
      <w:r>
        <w:rPr>
          <w:rFonts w:hint="eastAsia"/>
        </w:rPr>
        <w:t>有</w:t>
      </w:r>
      <w:r>
        <w:t>三种状态需要注意</w:t>
      </w:r>
    </w:p>
    <w:p w:rsidR="00B81BBC" w:rsidRDefault="00B81BBC" w:rsidP="00856AB9">
      <w:pPr>
        <w:pStyle w:val="a5"/>
        <w:ind w:left="992" w:firstLineChars="0" w:firstLine="0"/>
      </w:pPr>
      <w:r>
        <w:rPr>
          <w:noProof/>
        </w:rPr>
        <w:drawing>
          <wp:inline distT="0" distB="0" distL="0" distR="0" wp14:anchorId="6E985DC8" wp14:editId="00A01AED">
            <wp:extent cx="2013045" cy="1153236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829" cy="11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0117724" wp14:editId="02E6CC5C">
            <wp:extent cx="2012950" cy="1155083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7975" cy="1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5DF98" wp14:editId="7A3E4871">
            <wp:extent cx="2112352" cy="120100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934" cy="12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3" w:rsidRDefault="004E18F3" w:rsidP="004E18F3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语音输入</w:t>
      </w:r>
    </w:p>
    <w:p w:rsidR="004E18F3" w:rsidRDefault="004E18F3" w:rsidP="004E18F3">
      <w:pPr>
        <w:pStyle w:val="a5"/>
        <w:ind w:left="9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7BDA2" wp14:editId="102CF8C5">
            <wp:extent cx="4503761" cy="144666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163" cy="14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3" w:rsidRDefault="004E18F3" w:rsidP="004E18F3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导航</w:t>
      </w:r>
    </w:p>
    <w:p w:rsidR="004E18F3" w:rsidRDefault="004E18F3" w:rsidP="004E18F3">
      <w:pPr>
        <w:pStyle w:val="a5"/>
        <w:ind w:left="9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296B95" wp14:editId="2AAE339E">
            <wp:extent cx="4558352" cy="13988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684" cy="14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3" w:rsidRDefault="004E18F3" w:rsidP="004E18F3">
      <w:pPr>
        <w:pStyle w:val="a5"/>
        <w:ind w:left="9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94E2EB" wp14:editId="4BC7407C">
            <wp:extent cx="4592472" cy="22127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235" cy="22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3" w:rsidRDefault="004E18F3" w:rsidP="004E18F3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音乐</w:t>
      </w:r>
    </w:p>
    <w:p w:rsidR="004E18F3" w:rsidRDefault="004E18F3" w:rsidP="004E18F3">
      <w:pPr>
        <w:pStyle w:val="a5"/>
        <w:ind w:left="992" w:firstLineChars="0" w:firstLine="0"/>
      </w:pPr>
      <w:r>
        <w:rPr>
          <w:noProof/>
        </w:rPr>
        <w:drawing>
          <wp:inline distT="0" distB="0" distL="0" distR="0" wp14:anchorId="5E8D3B78" wp14:editId="33B11CFA">
            <wp:extent cx="4544704" cy="10182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993" cy="10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3" w:rsidRPr="00B81BBC" w:rsidRDefault="004E18F3" w:rsidP="004E18F3">
      <w:pPr>
        <w:pStyle w:val="a5"/>
        <w:ind w:left="9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B50A58" wp14:editId="797EDF89">
            <wp:extent cx="4476466" cy="2183800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130" cy="21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DB" w:rsidRDefault="00015CDB" w:rsidP="00015CDB">
      <w:pPr>
        <w:pStyle w:val="1"/>
        <w:numPr>
          <w:ilvl w:val="0"/>
          <w:numId w:val="5"/>
        </w:numPr>
      </w:pPr>
      <w:bookmarkStart w:id="5" w:name="_Toc523950963"/>
      <w:r>
        <w:rPr>
          <w:rFonts w:hint="eastAsia"/>
        </w:rPr>
        <w:t>测试</w:t>
      </w:r>
      <w:r>
        <w:t>页面异常页面及</w:t>
      </w:r>
      <w:r>
        <w:rPr>
          <w:rFonts w:hint="eastAsia"/>
        </w:rPr>
        <w:t>突发</w:t>
      </w:r>
      <w:r>
        <w:t>状况</w:t>
      </w:r>
      <w:bookmarkEnd w:id="5"/>
    </w:p>
    <w:p w:rsidR="00015CDB" w:rsidRPr="0035318A" w:rsidRDefault="00015CDB" w:rsidP="00015CDB">
      <w:pPr>
        <w:pStyle w:val="a5"/>
        <w:numPr>
          <w:ilvl w:val="0"/>
          <w:numId w:val="6"/>
        </w:numPr>
        <w:ind w:firstLineChars="0"/>
        <w:rPr>
          <w:vanish/>
        </w:rPr>
      </w:pPr>
    </w:p>
    <w:p w:rsidR="00015CDB" w:rsidRPr="0035318A" w:rsidRDefault="00015CDB" w:rsidP="00015CDB">
      <w:pPr>
        <w:pStyle w:val="a5"/>
        <w:numPr>
          <w:ilvl w:val="0"/>
          <w:numId w:val="6"/>
        </w:numPr>
        <w:ind w:firstLineChars="0"/>
        <w:rPr>
          <w:vanish/>
        </w:rPr>
      </w:pPr>
    </w:p>
    <w:p w:rsidR="00015CDB" w:rsidRPr="0035318A" w:rsidRDefault="00015CDB" w:rsidP="00015CDB">
      <w:pPr>
        <w:pStyle w:val="a5"/>
        <w:numPr>
          <w:ilvl w:val="0"/>
          <w:numId w:val="6"/>
        </w:numPr>
        <w:ind w:firstLineChars="0"/>
        <w:rPr>
          <w:vanish/>
        </w:rPr>
      </w:pPr>
    </w:p>
    <w:p w:rsidR="00015CDB" w:rsidRPr="0035318A" w:rsidRDefault="00015CDB" w:rsidP="00015CDB">
      <w:pPr>
        <w:pStyle w:val="a5"/>
        <w:numPr>
          <w:ilvl w:val="0"/>
          <w:numId w:val="6"/>
        </w:numPr>
        <w:ind w:firstLineChars="0"/>
        <w:rPr>
          <w:vanish/>
        </w:rPr>
      </w:pPr>
    </w:p>
    <w:p w:rsidR="00015CDB" w:rsidRPr="0035318A" w:rsidRDefault="00015CDB" w:rsidP="00015CDB">
      <w:pPr>
        <w:pStyle w:val="a5"/>
        <w:numPr>
          <w:ilvl w:val="0"/>
          <w:numId w:val="6"/>
        </w:numPr>
        <w:ind w:firstLineChars="0"/>
        <w:rPr>
          <w:vanish/>
        </w:rPr>
      </w:pPr>
    </w:p>
    <w:p w:rsidR="00015CDB" w:rsidRDefault="00015CDB" w:rsidP="00015CDB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网络</w:t>
      </w:r>
      <w:r>
        <w:t>异常</w:t>
      </w:r>
    </w:p>
    <w:p w:rsidR="00015CDB" w:rsidRDefault="00015CDB" w:rsidP="00015CDB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登录</w:t>
      </w:r>
      <w:r>
        <w:t>异常</w:t>
      </w:r>
    </w:p>
    <w:p w:rsidR="00015CDB" w:rsidRPr="0035318A" w:rsidRDefault="00015CDB" w:rsidP="00015CDB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数据</w:t>
      </w:r>
      <w:r>
        <w:t>丢失</w:t>
      </w:r>
    </w:p>
    <w:p w:rsidR="005923AA" w:rsidRDefault="005923AA"/>
    <w:sectPr w:rsidR="00592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711" w:rsidRDefault="00657711" w:rsidP="00015CDB">
      <w:r>
        <w:separator/>
      </w:r>
    </w:p>
  </w:endnote>
  <w:endnote w:type="continuationSeparator" w:id="0">
    <w:p w:rsidR="00657711" w:rsidRDefault="00657711" w:rsidP="00015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711" w:rsidRDefault="00657711" w:rsidP="00015CDB">
      <w:r>
        <w:separator/>
      </w:r>
    </w:p>
  </w:footnote>
  <w:footnote w:type="continuationSeparator" w:id="0">
    <w:p w:rsidR="00657711" w:rsidRDefault="00657711" w:rsidP="00015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F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F0D0B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850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236667"/>
    <w:multiLevelType w:val="hybridMultilevel"/>
    <w:tmpl w:val="79CAAAB8"/>
    <w:lvl w:ilvl="0" w:tplc="B66616BA">
      <w:start w:val="5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081B75"/>
    <w:multiLevelType w:val="hybridMultilevel"/>
    <w:tmpl w:val="ED1E1E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455B26"/>
    <w:multiLevelType w:val="hybridMultilevel"/>
    <w:tmpl w:val="206C2F5A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5">
    <w:nsid w:val="4DF863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F3149CC"/>
    <w:multiLevelType w:val="hybridMultilevel"/>
    <w:tmpl w:val="9F283F02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7">
    <w:nsid w:val="5B44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992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3102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4AF55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7852E40"/>
    <w:multiLevelType w:val="hybridMultilevel"/>
    <w:tmpl w:val="440E2322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9"/>
  </w:num>
  <w:num w:numId="5">
    <w:abstractNumId w:val="2"/>
  </w:num>
  <w:num w:numId="6">
    <w:abstractNumId w:val="8"/>
  </w:num>
  <w:num w:numId="7">
    <w:abstractNumId w:val="10"/>
  </w:num>
  <w:num w:numId="8">
    <w:abstractNumId w:val="6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717"/>
    <w:rsid w:val="00015CDB"/>
    <w:rsid w:val="000C3123"/>
    <w:rsid w:val="001118D5"/>
    <w:rsid w:val="004E18F3"/>
    <w:rsid w:val="005923AA"/>
    <w:rsid w:val="00657711"/>
    <w:rsid w:val="007E1A66"/>
    <w:rsid w:val="0080294B"/>
    <w:rsid w:val="00856AB9"/>
    <w:rsid w:val="0089191E"/>
    <w:rsid w:val="00A97DEA"/>
    <w:rsid w:val="00B81BBC"/>
    <w:rsid w:val="00B9137D"/>
    <w:rsid w:val="00E21882"/>
    <w:rsid w:val="00EF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F8C1A1-74D0-45E0-95BD-5419ADD35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CDB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015CDB"/>
    <w:pPr>
      <w:keepNext/>
      <w:keepLines/>
      <w:spacing w:before="200" w:after="20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5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015C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5CD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015CD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5CDB"/>
    <w:rPr>
      <w:b/>
      <w:bCs/>
      <w:kern w:val="44"/>
      <w:sz w:val="32"/>
      <w:szCs w:val="44"/>
    </w:rPr>
  </w:style>
  <w:style w:type="paragraph" w:styleId="a5">
    <w:name w:val="List Paragraph"/>
    <w:basedOn w:val="a"/>
    <w:uiPriority w:val="34"/>
    <w:qFormat/>
    <w:rsid w:val="00015CDB"/>
    <w:pPr>
      <w:ind w:firstLineChars="200" w:firstLine="420"/>
    </w:pPr>
  </w:style>
  <w:style w:type="table" w:styleId="a6">
    <w:name w:val="Table Grid"/>
    <w:basedOn w:val="a1"/>
    <w:uiPriority w:val="39"/>
    <w:rsid w:val="00015C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LifeManagement\Modules\prd&#38656;&#27714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prd需求文档模板</Template>
  <TotalTime>55</TotalTime>
  <Pages>5</Pages>
  <Words>105</Words>
  <Characters>603</Characters>
  <Application>Microsoft Office Word</Application>
  <DocSecurity>0</DocSecurity>
  <Lines>5</Lines>
  <Paragraphs>1</Paragraphs>
  <ScaleCrop>false</ScaleCrop>
  <Company>Home</Company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2018-09-13T13:53:00Z</dcterms:created>
  <dcterms:modified xsi:type="dcterms:W3CDTF">2018-09-16T13:26:00Z</dcterms:modified>
</cp:coreProperties>
</file>